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ECA48" w14:textId="79877A46" w:rsidR="009C258E" w:rsidRDefault="00925636" w:rsidP="009C258E">
      <w:pPr>
        <w:pStyle w:val="ae"/>
      </w:pPr>
      <w:r>
        <w:t xml:space="preserve">Файл 6. </w:t>
      </w:r>
    </w:p>
    <w:p w14:paraId="5D6ACCEF" w14:textId="6544D041" w:rsidR="00925636" w:rsidRDefault="00925636" w:rsidP="009C258E">
      <w:pPr>
        <w:pStyle w:val="ae"/>
      </w:pPr>
    </w:p>
    <w:p w14:paraId="4E9D51AF" w14:textId="77777777" w:rsidR="006659C4" w:rsidRDefault="006659C4" w:rsidP="009C258E">
      <w:pPr>
        <w:pStyle w:val="ae"/>
      </w:pPr>
    </w:p>
    <w:p w14:paraId="61EA4724" w14:textId="04F95076" w:rsidR="00F454DF" w:rsidRPr="004F6F57" w:rsidRDefault="004F6F57" w:rsidP="009C258E">
      <w:pPr>
        <w:pStyle w:val="ae"/>
        <w:rPr>
          <w:b/>
          <w:bCs/>
        </w:rPr>
      </w:pPr>
      <w:r w:rsidRPr="004F6F57">
        <w:rPr>
          <w:b/>
          <w:bCs/>
        </w:rPr>
        <w:t>Надо исправить.</w:t>
      </w:r>
    </w:p>
    <w:p w14:paraId="405CF4B2" w14:textId="584BE1BC" w:rsidR="004F6F57" w:rsidRDefault="009C479C" w:rsidP="009C258E">
      <w:pPr>
        <w:pStyle w:val="ae"/>
      </w:pPr>
      <w:r>
        <w:rPr>
          <w:noProof/>
        </w:rPr>
        <w:drawing>
          <wp:inline distT="0" distB="0" distL="0" distR="0" wp14:anchorId="721FC588" wp14:editId="024D7304">
            <wp:extent cx="6480175" cy="5148580"/>
            <wp:effectExtent l="0" t="0" r="0" b="0"/>
            <wp:docPr id="1" name="Рисунок 1" descr="Изображение выглядит как текст, монитор, черный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черный, серебря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458" w14:textId="14B73AAB" w:rsidR="004F6F57" w:rsidRDefault="004F6F57" w:rsidP="009C258E">
      <w:pPr>
        <w:pStyle w:val="ae"/>
      </w:pPr>
    </w:p>
    <w:p w14:paraId="54527C86" w14:textId="37E307EF" w:rsidR="004F6F57" w:rsidRDefault="009C479C" w:rsidP="009C479C">
      <w:pPr>
        <w:pStyle w:val="ae"/>
        <w:numPr>
          <w:ilvl w:val="0"/>
          <w:numId w:val="28"/>
        </w:numPr>
        <w:ind w:left="0" w:firstLine="360"/>
      </w:pPr>
      <w:r>
        <w:t xml:space="preserve">После авторизации </w:t>
      </w:r>
      <w:r>
        <w:rPr>
          <w:lang w:val="en-US"/>
        </w:rPr>
        <w:t>Admin</w:t>
      </w:r>
      <w:r>
        <w:t xml:space="preserve"> для входа в окно наладки</w:t>
      </w:r>
      <w:r w:rsidRPr="009C479C">
        <w:t xml:space="preserve"> </w:t>
      </w:r>
      <w:r>
        <w:t>и выхода из этого окна он появился в поле Мастера. Это неправильно. В этом поле появляются только люди с правами Мастера, которые записываются в исполняющиеся задание.</w:t>
      </w:r>
    </w:p>
    <w:p w14:paraId="1BB4252E" w14:textId="21B7907D" w:rsidR="009C479C" w:rsidRDefault="009C479C" w:rsidP="009C479C">
      <w:pPr>
        <w:pStyle w:val="ae"/>
        <w:numPr>
          <w:ilvl w:val="0"/>
          <w:numId w:val="28"/>
        </w:numPr>
        <w:ind w:left="0" w:firstLine="360"/>
      </w:pPr>
      <w:r>
        <w:t>При добавлении продуктов ручным сканером один раз не сработал счетчик и возникла разница. Было считано 4 продукта, а счетчик показал 3 после закрытия окна добавления.</w:t>
      </w:r>
    </w:p>
    <w:p w14:paraId="1A2ECD20" w14:textId="752D2D9A" w:rsidR="009C479C" w:rsidRDefault="009C479C" w:rsidP="009C479C">
      <w:pPr>
        <w:pStyle w:val="ae"/>
        <w:numPr>
          <w:ilvl w:val="0"/>
          <w:numId w:val="28"/>
        </w:numPr>
        <w:ind w:left="0" w:firstLine="360"/>
      </w:pPr>
      <w:r>
        <w:t>После выхода из окна настройки возникла эта надпись. Ее вообще не должно быть. Скорее всего она появляется после авторизации для входа в окно наладчика, а видно ее после выхода из нее.</w:t>
      </w:r>
    </w:p>
    <w:p w14:paraId="79D9D98B" w14:textId="02D1EA72" w:rsidR="004F6F57" w:rsidRDefault="009C479C" w:rsidP="009C258E">
      <w:pPr>
        <w:pStyle w:val="ae"/>
      </w:pPr>
      <w:r>
        <w:rPr>
          <w:noProof/>
        </w:rPr>
        <w:lastRenderedPageBreak/>
        <w:drawing>
          <wp:inline distT="0" distB="0" distL="0" distR="0" wp14:anchorId="4A1BCD10" wp14:editId="7CD010F8">
            <wp:extent cx="6480175" cy="5205095"/>
            <wp:effectExtent l="0" t="0" r="0" b="0"/>
            <wp:docPr id="2" name="Рисунок 2" descr="Изображение выглядит как текст, черный, серебряный, металличес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ерный, серебряный, металлическ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1E77" w14:textId="4FC3A2C8" w:rsidR="004F6F57" w:rsidRDefault="004F6F57" w:rsidP="009C258E">
      <w:pPr>
        <w:pStyle w:val="ae"/>
      </w:pPr>
    </w:p>
    <w:p w14:paraId="1F48AD8C" w14:textId="41D509D3" w:rsidR="004F6F57" w:rsidRDefault="009C479C" w:rsidP="009C479C">
      <w:pPr>
        <w:pStyle w:val="ae"/>
        <w:numPr>
          <w:ilvl w:val="0"/>
          <w:numId w:val="28"/>
        </w:numPr>
        <w:ind w:left="0" w:firstLine="360"/>
      </w:pPr>
      <w:r>
        <w:t xml:space="preserve">Требуется сдвинуть все окна (Брак, справка и добавление) вниз, так что бы открылась строка с информацией о серии. Если оно появляется строго по центру, то можно его уменьшить по высоте, в нем более 3 строк информации не появляется. </w:t>
      </w:r>
      <w:r w:rsidR="006D7F73">
        <w:t>Или уменьшить по высоте и расширить, чтобы весь текст помещался.</w:t>
      </w:r>
    </w:p>
    <w:p w14:paraId="24E6B1A8" w14:textId="3B6D5F72" w:rsidR="00017B8F" w:rsidRDefault="00017B8F" w:rsidP="00017B8F">
      <w:pPr>
        <w:pStyle w:val="ae"/>
        <w:ind w:left="360"/>
      </w:pPr>
      <w:r>
        <w:t>Окна ошибок могут перекрывать зону информации о серии.</w:t>
      </w:r>
    </w:p>
    <w:p w14:paraId="2D92EEE2" w14:textId="77777777" w:rsidR="00017B8F" w:rsidRDefault="00017B8F" w:rsidP="006D7F73">
      <w:pPr>
        <w:pStyle w:val="ae"/>
        <w:ind w:firstLine="360"/>
      </w:pPr>
    </w:p>
    <w:p w14:paraId="42D88A0F" w14:textId="5E6FA162" w:rsidR="004F6F57" w:rsidRDefault="006D7F73" w:rsidP="006D7F73">
      <w:pPr>
        <w:pStyle w:val="ae"/>
        <w:ind w:firstLine="360"/>
      </w:pPr>
      <w:r>
        <w:t xml:space="preserve">Кстати так и сохраняется разница между счетчиком </w:t>
      </w:r>
      <w:r w:rsidR="00017B8F">
        <w:t xml:space="preserve">выпущенных продуктов </w:t>
      </w:r>
      <w:r>
        <w:t>(4 шт.) и количеством считанных продуктов (5 шт.)</w:t>
      </w:r>
    </w:p>
    <w:p w14:paraId="7C3C028B" w14:textId="253A9345" w:rsidR="004F6F57" w:rsidRDefault="004F6F57" w:rsidP="009C258E">
      <w:pPr>
        <w:pStyle w:val="ae"/>
      </w:pPr>
    </w:p>
    <w:p w14:paraId="533092CF" w14:textId="3ED6CDBB" w:rsidR="004F6F57" w:rsidRDefault="006D7F73" w:rsidP="009C258E">
      <w:pPr>
        <w:pStyle w:val="ae"/>
      </w:pPr>
      <w:r>
        <w:rPr>
          <w:noProof/>
        </w:rPr>
        <w:lastRenderedPageBreak/>
        <w:drawing>
          <wp:inline distT="0" distB="0" distL="0" distR="0" wp14:anchorId="519F5FAA" wp14:editId="4DB0D84B">
            <wp:extent cx="6480175" cy="5055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F978" w14:textId="20C02558" w:rsidR="004F6F57" w:rsidRDefault="004F6F57" w:rsidP="009C258E">
      <w:pPr>
        <w:pStyle w:val="ae"/>
      </w:pPr>
    </w:p>
    <w:p w14:paraId="06657604" w14:textId="37B874AA" w:rsidR="004F6F57" w:rsidRDefault="006D7F73" w:rsidP="006D7F73">
      <w:pPr>
        <w:pStyle w:val="ae"/>
        <w:numPr>
          <w:ilvl w:val="0"/>
          <w:numId w:val="28"/>
        </w:numPr>
        <w:ind w:left="0" w:firstLine="360"/>
      </w:pPr>
      <w:r>
        <w:t>При ручном добавлении продукции счетчик коробов не меняется, а должен меняться так же как от автоматического сканера.</w:t>
      </w:r>
    </w:p>
    <w:p w14:paraId="61035366" w14:textId="57A34CBD" w:rsidR="004F6F57" w:rsidRDefault="004F6F57" w:rsidP="009C258E">
      <w:pPr>
        <w:pStyle w:val="ae"/>
      </w:pPr>
    </w:p>
    <w:p w14:paraId="2EC3E2F3" w14:textId="75E656DF" w:rsidR="004F6F57" w:rsidRDefault="00017B8F" w:rsidP="005C2489">
      <w:pPr>
        <w:pStyle w:val="ae"/>
        <w:numPr>
          <w:ilvl w:val="0"/>
          <w:numId w:val="28"/>
        </w:numPr>
        <w:ind w:left="0" w:firstLine="360"/>
      </w:pPr>
      <w:r>
        <w:t xml:space="preserve">Ошибка по близкому продукту. </w:t>
      </w:r>
      <w:r w:rsidR="005C2489">
        <w:t xml:space="preserve">Зона информации: Линия остановлена. </w:t>
      </w:r>
      <w:r>
        <w:t xml:space="preserve">Заголовок окна ошибки: Ошибка. Близкий продукт. Текст: </w:t>
      </w:r>
      <w:r w:rsidR="00BD4E2A">
        <w:t>«</w:t>
      </w:r>
      <w:r w:rsidR="005C2489">
        <w:t>Продукт на фотодатчике 1 слишком близко к предыдущему. Удалите все продукты с линии между датчиками 1 и 2 и проверьте их коды операцией Справка.</w:t>
      </w:r>
      <w:r w:rsidR="00BD4E2A">
        <w:t>»</w:t>
      </w:r>
      <w:r w:rsidR="005C2489">
        <w:t xml:space="preserve"> Клавиша: Закрыть</w:t>
      </w:r>
      <w:r w:rsidR="00BD4E2A">
        <w:t>.</w:t>
      </w:r>
      <w:r w:rsidR="005C2489">
        <w:br/>
        <w:t>Очередь в ПЛК обнулять.</w:t>
      </w:r>
    </w:p>
    <w:p w14:paraId="3F2B7CC7" w14:textId="025EBDAE" w:rsidR="004F6F57" w:rsidRDefault="004F6F57" w:rsidP="009C258E">
      <w:pPr>
        <w:pStyle w:val="ae"/>
      </w:pPr>
    </w:p>
    <w:p w14:paraId="079F7875" w14:textId="0BDCD57C" w:rsidR="004F6F57" w:rsidRDefault="004F6F57" w:rsidP="009C258E">
      <w:pPr>
        <w:pStyle w:val="ae"/>
      </w:pPr>
    </w:p>
    <w:p w14:paraId="2F1B7A06" w14:textId="038C6C89" w:rsidR="007F055A" w:rsidRDefault="007F055A" w:rsidP="5EBA6D17">
      <w:pPr>
        <w:pStyle w:val="ae"/>
        <w:rPr>
          <w:rFonts w:eastAsia="Calibri"/>
        </w:rPr>
      </w:pPr>
    </w:p>
    <w:p w14:paraId="3D2C6989" w14:textId="6BD97539" w:rsidR="00017B8F" w:rsidRDefault="00017B8F" w:rsidP="5EBA6D17">
      <w:pPr>
        <w:pStyle w:val="ae"/>
        <w:rPr>
          <w:rFonts w:eastAsia="Calibri"/>
        </w:rPr>
      </w:pPr>
    </w:p>
    <w:p w14:paraId="1072FE5A" w14:textId="269472E0" w:rsidR="00017B8F" w:rsidRDefault="00017B8F" w:rsidP="5EBA6D17">
      <w:pPr>
        <w:pStyle w:val="ae"/>
        <w:rPr>
          <w:rFonts w:eastAsia="Calibri"/>
        </w:rPr>
      </w:pPr>
    </w:p>
    <w:p w14:paraId="2807CD59" w14:textId="4E5D9E3B" w:rsidR="00017B8F" w:rsidRDefault="00017B8F" w:rsidP="5EBA6D17">
      <w:pPr>
        <w:pStyle w:val="ae"/>
        <w:rPr>
          <w:rFonts w:eastAsia="Calibri"/>
        </w:rPr>
      </w:pPr>
    </w:p>
    <w:p w14:paraId="788C2189" w14:textId="32EF7863" w:rsidR="00017B8F" w:rsidRDefault="00017B8F" w:rsidP="5EBA6D17">
      <w:pPr>
        <w:pStyle w:val="ae"/>
        <w:rPr>
          <w:rFonts w:eastAsia="Calibri"/>
        </w:rPr>
      </w:pPr>
    </w:p>
    <w:p w14:paraId="27EA2BEF" w14:textId="5DA42B9E" w:rsidR="00017B8F" w:rsidRDefault="00017B8F" w:rsidP="5EBA6D17">
      <w:pPr>
        <w:pStyle w:val="ae"/>
        <w:rPr>
          <w:rFonts w:eastAsia="Calibri"/>
        </w:rPr>
      </w:pPr>
    </w:p>
    <w:p w14:paraId="7E2A2449" w14:textId="31BF0732" w:rsidR="00017B8F" w:rsidRDefault="00017B8F" w:rsidP="5EBA6D17">
      <w:pPr>
        <w:pStyle w:val="ae"/>
        <w:rPr>
          <w:rFonts w:eastAsia="Calibri"/>
        </w:rPr>
      </w:pPr>
    </w:p>
    <w:p w14:paraId="0883DA9D" w14:textId="45667D85" w:rsidR="00017B8F" w:rsidRDefault="00017B8F" w:rsidP="5EBA6D17">
      <w:pPr>
        <w:pStyle w:val="ae"/>
        <w:rPr>
          <w:rFonts w:eastAsia="Calibri"/>
        </w:rPr>
      </w:pPr>
    </w:p>
    <w:p w14:paraId="07EA31E9" w14:textId="3E895BE9" w:rsidR="00017B8F" w:rsidRDefault="00017B8F" w:rsidP="5EBA6D17">
      <w:pPr>
        <w:pStyle w:val="ae"/>
        <w:rPr>
          <w:rFonts w:eastAsia="Calibri"/>
        </w:rPr>
      </w:pPr>
    </w:p>
    <w:p w14:paraId="3697D030" w14:textId="791A9368" w:rsidR="00017B8F" w:rsidRDefault="00017B8F" w:rsidP="5EBA6D17">
      <w:pPr>
        <w:pStyle w:val="ae"/>
        <w:rPr>
          <w:rFonts w:eastAsia="Calibri"/>
        </w:rPr>
      </w:pPr>
    </w:p>
    <w:p w14:paraId="0B95F20C" w14:textId="1273742E" w:rsidR="00017B8F" w:rsidRDefault="00017B8F" w:rsidP="5EBA6D17">
      <w:pPr>
        <w:pStyle w:val="ae"/>
        <w:rPr>
          <w:rFonts w:eastAsia="Calibri"/>
        </w:rPr>
      </w:pPr>
    </w:p>
    <w:p w14:paraId="723CB690" w14:textId="1E34B8D0" w:rsidR="00017B8F" w:rsidRDefault="00017B8F" w:rsidP="5EBA6D17">
      <w:pPr>
        <w:pStyle w:val="ae"/>
        <w:rPr>
          <w:rFonts w:eastAsia="Calibri"/>
        </w:rPr>
      </w:pPr>
    </w:p>
    <w:p w14:paraId="67A2B8D6" w14:textId="6899C933" w:rsidR="00017B8F" w:rsidRDefault="00017B8F" w:rsidP="5EBA6D17">
      <w:pPr>
        <w:pStyle w:val="ae"/>
        <w:rPr>
          <w:rFonts w:eastAsia="Calibri"/>
        </w:rPr>
      </w:pPr>
    </w:p>
    <w:p w14:paraId="1FC023AA" w14:textId="357D7564" w:rsidR="00017B8F" w:rsidRDefault="00017B8F" w:rsidP="00017B8F">
      <w:pPr>
        <w:pStyle w:val="ae"/>
      </w:pPr>
      <w:r>
        <w:t>Требуется проверка</w:t>
      </w:r>
      <w:r>
        <w:t xml:space="preserve"> в 7 файле</w:t>
      </w:r>
      <w:r>
        <w:t>:</w:t>
      </w:r>
    </w:p>
    <w:p w14:paraId="2924F4B8" w14:textId="77777777" w:rsidR="00017B8F" w:rsidRDefault="00017B8F" w:rsidP="00017B8F">
      <w:pPr>
        <w:pStyle w:val="ae"/>
      </w:pPr>
    </w:p>
    <w:p w14:paraId="09CD0705" w14:textId="77777777" w:rsidR="00017B8F" w:rsidRDefault="00017B8F" w:rsidP="00017B8F">
      <w:pPr>
        <w:pStyle w:val="ae"/>
      </w:pPr>
      <w:r>
        <w:t>Массовый брак</w:t>
      </w:r>
    </w:p>
    <w:p w14:paraId="19930BEF" w14:textId="77777777" w:rsidR="00017B8F" w:rsidRDefault="00017B8F" w:rsidP="00017B8F">
      <w:pPr>
        <w:pStyle w:val="ae"/>
      </w:pPr>
      <w:r>
        <w:t>Потерю питания</w:t>
      </w:r>
    </w:p>
    <w:p w14:paraId="393D7D62" w14:textId="77777777" w:rsidR="00017B8F" w:rsidRDefault="00017B8F" w:rsidP="00017B8F">
      <w:pPr>
        <w:pStyle w:val="ae"/>
      </w:pPr>
      <w:r>
        <w:lastRenderedPageBreak/>
        <w:t>Обрыв связи ПК и ПЛК</w:t>
      </w:r>
    </w:p>
    <w:p w14:paraId="06FFDCDD" w14:textId="77777777" w:rsidR="00017B8F" w:rsidRDefault="00017B8F" w:rsidP="00017B8F">
      <w:pPr>
        <w:pStyle w:val="ae"/>
      </w:pPr>
      <w:r>
        <w:t>Отсутствие отбраковки</w:t>
      </w:r>
    </w:p>
    <w:p w14:paraId="20C8CFF8" w14:textId="77777777" w:rsidR="00017B8F" w:rsidRDefault="00017B8F" w:rsidP="00017B8F">
      <w:pPr>
        <w:pStyle w:val="ae"/>
      </w:pPr>
    </w:p>
    <w:p w14:paraId="52DF3416" w14:textId="77777777" w:rsidR="00017B8F" w:rsidRDefault="00017B8F" w:rsidP="00017B8F">
      <w:pPr>
        <w:pStyle w:val="ae"/>
      </w:pPr>
      <w:r>
        <w:t>Смену формата задания, убран номер линии.</w:t>
      </w:r>
    </w:p>
    <w:p w14:paraId="57DE0569" w14:textId="77777777" w:rsidR="00017B8F" w:rsidRDefault="00017B8F" w:rsidP="00017B8F">
      <w:pPr>
        <w:pStyle w:val="ae"/>
      </w:pPr>
      <w:r>
        <w:t>Загрузку задания с ошибкой и без.</w:t>
      </w:r>
    </w:p>
    <w:p w14:paraId="7B8269AD" w14:textId="77777777" w:rsidR="00017B8F" w:rsidRDefault="00017B8F" w:rsidP="00017B8F">
      <w:pPr>
        <w:pStyle w:val="ae"/>
      </w:pPr>
    </w:p>
    <w:p w14:paraId="551D1E90" w14:textId="77777777" w:rsidR="00017B8F" w:rsidRDefault="00017B8F" w:rsidP="00017B8F">
      <w:pPr>
        <w:pStyle w:val="ae"/>
      </w:pPr>
      <w:r>
        <w:t>Выключение питания, с заданием и без.</w:t>
      </w:r>
    </w:p>
    <w:p w14:paraId="592A58F2" w14:textId="77777777" w:rsidR="00017B8F" w:rsidRDefault="00017B8F" w:rsidP="00017B8F">
      <w:pPr>
        <w:pStyle w:val="ae"/>
      </w:pPr>
    </w:p>
    <w:p w14:paraId="48A32590" w14:textId="77777777" w:rsidR="00017B8F" w:rsidRPr="008C3345" w:rsidRDefault="00017B8F" w:rsidP="00017B8F">
      <w:pPr>
        <w:pStyle w:val="ae"/>
      </w:pPr>
      <w:r>
        <w:t xml:space="preserve">Выгрузку результата. При работающем конвейере, при неработающем конвейере, </w:t>
      </w:r>
      <w:r w:rsidRPr="00C40884">
        <w:t>пр</w:t>
      </w:r>
      <w:r>
        <w:t>и</w:t>
      </w:r>
      <w:r w:rsidRPr="00C40884">
        <w:t xml:space="preserve"> </w:t>
      </w:r>
      <w:r>
        <w:t>наличии очереди в ПЛК.</w:t>
      </w:r>
    </w:p>
    <w:p w14:paraId="35E4E380" w14:textId="77777777" w:rsidR="00017B8F" w:rsidRDefault="00017B8F" w:rsidP="00017B8F">
      <w:pPr>
        <w:pStyle w:val="ae"/>
      </w:pPr>
      <w:r>
        <w:t>Файл конфигурации и пользователей</w:t>
      </w:r>
    </w:p>
    <w:p w14:paraId="28F86557" w14:textId="77777777" w:rsidR="00017B8F" w:rsidRDefault="00017B8F" w:rsidP="00017B8F">
      <w:pPr>
        <w:pStyle w:val="ae"/>
      </w:pPr>
      <w:r>
        <w:t>Запись продукции в повторы при разрешении повторов и нет.</w:t>
      </w:r>
    </w:p>
    <w:p w14:paraId="6EC89319" w14:textId="77777777" w:rsidR="00017B8F" w:rsidRDefault="00017B8F" w:rsidP="5EBA6D17">
      <w:pPr>
        <w:pStyle w:val="ae"/>
        <w:rPr>
          <w:rFonts w:eastAsia="Calibri"/>
        </w:rPr>
      </w:pPr>
    </w:p>
    <w:sectPr w:rsidR="00017B8F" w:rsidSect="00A358EA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1F53"/>
    <w:multiLevelType w:val="multilevel"/>
    <w:tmpl w:val="06411F5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F504E"/>
    <w:multiLevelType w:val="multilevel"/>
    <w:tmpl w:val="08AF504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DC1BF5"/>
    <w:multiLevelType w:val="hybridMultilevel"/>
    <w:tmpl w:val="5A18C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456A7"/>
    <w:multiLevelType w:val="multilevel"/>
    <w:tmpl w:val="0FE456A7"/>
    <w:lvl w:ilvl="0">
      <w:start w:val="1"/>
      <w:numFmt w:val="decimal"/>
      <w:pStyle w:val="a"/>
      <w:lvlText w:val="1.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F79D5"/>
    <w:multiLevelType w:val="multilevel"/>
    <w:tmpl w:val="F52C3E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783260C"/>
    <w:multiLevelType w:val="multilevel"/>
    <w:tmpl w:val="1783260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E6E22BB"/>
    <w:multiLevelType w:val="hybridMultilevel"/>
    <w:tmpl w:val="7B807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42B26"/>
    <w:multiLevelType w:val="multilevel"/>
    <w:tmpl w:val="21242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14F09"/>
    <w:multiLevelType w:val="multilevel"/>
    <w:tmpl w:val="29E14F09"/>
    <w:lvl w:ilvl="0">
      <w:start w:val="1"/>
      <w:numFmt w:val="decimal"/>
      <w:pStyle w:val="2"/>
      <w:lvlText w:val="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740EB"/>
    <w:multiLevelType w:val="multilevel"/>
    <w:tmpl w:val="29E740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4357E"/>
    <w:multiLevelType w:val="hybridMultilevel"/>
    <w:tmpl w:val="16644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15216"/>
    <w:multiLevelType w:val="multilevel"/>
    <w:tmpl w:val="3A215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4274B5"/>
    <w:multiLevelType w:val="hybridMultilevel"/>
    <w:tmpl w:val="0C7AE19A"/>
    <w:lvl w:ilvl="0" w:tplc="69287D64">
      <w:start w:val="1"/>
      <w:numFmt w:val="decimal"/>
      <w:lvlText w:val="%1."/>
      <w:lvlJc w:val="left"/>
      <w:pPr>
        <w:ind w:left="720" w:hanging="360"/>
      </w:pPr>
    </w:lvl>
    <w:lvl w:ilvl="1" w:tplc="CC14CF02">
      <w:start w:val="1"/>
      <w:numFmt w:val="lowerLetter"/>
      <w:lvlText w:val="%2."/>
      <w:lvlJc w:val="left"/>
      <w:pPr>
        <w:ind w:left="1440" w:hanging="360"/>
      </w:pPr>
    </w:lvl>
    <w:lvl w:ilvl="2" w:tplc="3388713C">
      <w:start w:val="1"/>
      <w:numFmt w:val="lowerRoman"/>
      <w:lvlText w:val="%3."/>
      <w:lvlJc w:val="right"/>
      <w:pPr>
        <w:ind w:left="2160" w:hanging="180"/>
      </w:pPr>
    </w:lvl>
    <w:lvl w:ilvl="3" w:tplc="830A9E18">
      <w:start w:val="1"/>
      <w:numFmt w:val="decimal"/>
      <w:lvlText w:val="%4."/>
      <w:lvlJc w:val="left"/>
      <w:pPr>
        <w:ind w:left="2880" w:hanging="360"/>
      </w:pPr>
    </w:lvl>
    <w:lvl w:ilvl="4" w:tplc="653E9228">
      <w:start w:val="1"/>
      <w:numFmt w:val="lowerLetter"/>
      <w:lvlText w:val="%5."/>
      <w:lvlJc w:val="left"/>
      <w:pPr>
        <w:ind w:left="3600" w:hanging="360"/>
      </w:pPr>
    </w:lvl>
    <w:lvl w:ilvl="5" w:tplc="6C742F12">
      <w:start w:val="1"/>
      <w:numFmt w:val="lowerRoman"/>
      <w:lvlText w:val="%6."/>
      <w:lvlJc w:val="right"/>
      <w:pPr>
        <w:ind w:left="4320" w:hanging="180"/>
      </w:pPr>
    </w:lvl>
    <w:lvl w:ilvl="6" w:tplc="0D722E00">
      <w:start w:val="1"/>
      <w:numFmt w:val="decimal"/>
      <w:lvlText w:val="%7."/>
      <w:lvlJc w:val="left"/>
      <w:pPr>
        <w:ind w:left="5040" w:hanging="360"/>
      </w:pPr>
    </w:lvl>
    <w:lvl w:ilvl="7" w:tplc="1354C298">
      <w:start w:val="1"/>
      <w:numFmt w:val="lowerLetter"/>
      <w:lvlText w:val="%8."/>
      <w:lvlJc w:val="left"/>
      <w:pPr>
        <w:ind w:left="5760" w:hanging="360"/>
      </w:pPr>
    </w:lvl>
    <w:lvl w:ilvl="8" w:tplc="D1B80A0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86229"/>
    <w:multiLevelType w:val="multilevel"/>
    <w:tmpl w:val="3EA862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B4E74"/>
    <w:multiLevelType w:val="hybridMultilevel"/>
    <w:tmpl w:val="BA221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8F38D5"/>
    <w:multiLevelType w:val="multilevel"/>
    <w:tmpl w:val="4D8F38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85703"/>
    <w:multiLevelType w:val="multilevel"/>
    <w:tmpl w:val="57C8570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10CA2"/>
    <w:multiLevelType w:val="multilevel"/>
    <w:tmpl w:val="5AA10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D25D0"/>
    <w:multiLevelType w:val="hybridMultilevel"/>
    <w:tmpl w:val="DDE2BF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544514"/>
    <w:multiLevelType w:val="multilevel"/>
    <w:tmpl w:val="605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80A39"/>
    <w:multiLevelType w:val="multilevel"/>
    <w:tmpl w:val="6C780A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0B693F"/>
    <w:multiLevelType w:val="multilevel"/>
    <w:tmpl w:val="86A01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3B64BA2"/>
    <w:multiLevelType w:val="hybridMultilevel"/>
    <w:tmpl w:val="550AF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80DF2"/>
    <w:multiLevelType w:val="hybridMultilevel"/>
    <w:tmpl w:val="3C52A32A"/>
    <w:lvl w:ilvl="0" w:tplc="EFAAEE42">
      <w:start w:val="1"/>
      <w:numFmt w:val="decimal"/>
      <w:lvlText w:val="%1."/>
      <w:lvlJc w:val="left"/>
      <w:pPr>
        <w:ind w:left="720" w:hanging="360"/>
      </w:pPr>
    </w:lvl>
    <w:lvl w:ilvl="1" w:tplc="E67488FC">
      <w:start w:val="1"/>
      <w:numFmt w:val="lowerLetter"/>
      <w:lvlText w:val="%2."/>
      <w:lvlJc w:val="left"/>
      <w:pPr>
        <w:ind w:left="1440" w:hanging="360"/>
      </w:pPr>
    </w:lvl>
    <w:lvl w:ilvl="2" w:tplc="9E12939C">
      <w:start w:val="1"/>
      <w:numFmt w:val="lowerRoman"/>
      <w:lvlText w:val="%3."/>
      <w:lvlJc w:val="right"/>
      <w:pPr>
        <w:ind w:left="2160" w:hanging="180"/>
      </w:pPr>
    </w:lvl>
    <w:lvl w:ilvl="3" w:tplc="5ADE7DD6">
      <w:start w:val="1"/>
      <w:numFmt w:val="decimal"/>
      <w:lvlText w:val="%4."/>
      <w:lvlJc w:val="left"/>
      <w:pPr>
        <w:ind w:left="2880" w:hanging="360"/>
      </w:pPr>
    </w:lvl>
    <w:lvl w:ilvl="4" w:tplc="DD3A73FC">
      <w:start w:val="1"/>
      <w:numFmt w:val="lowerLetter"/>
      <w:lvlText w:val="%5."/>
      <w:lvlJc w:val="left"/>
      <w:pPr>
        <w:ind w:left="3600" w:hanging="360"/>
      </w:pPr>
    </w:lvl>
    <w:lvl w:ilvl="5" w:tplc="1D5009FE">
      <w:start w:val="1"/>
      <w:numFmt w:val="lowerRoman"/>
      <w:lvlText w:val="%6."/>
      <w:lvlJc w:val="right"/>
      <w:pPr>
        <w:ind w:left="4320" w:hanging="180"/>
      </w:pPr>
    </w:lvl>
    <w:lvl w:ilvl="6" w:tplc="CB2AAEA2">
      <w:start w:val="1"/>
      <w:numFmt w:val="decimal"/>
      <w:lvlText w:val="%7."/>
      <w:lvlJc w:val="left"/>
      <w:pPr>
        <w:ind w:left="5040" w:hanging="360"/>
      </w:pPr>
    </w:lvl>
    <w:lvl w:ilvl="7" w:tplc="09AC70A0">
      <w:start w:val="1"/>
      <w:numFmt w:val="lowerLetter"/>
      <w:lvlText w:val="%8."/>
      <w:lvlJc w:val="left"/>
      <w:pPr>
        <w:ind w:left="5760" w:hanging="360"/>
      </w:pPr>
    </w:lvl>
    <w:lvl w:ilvl="8" w:tplc="07188B5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56CFB"/>
    <w:multiLevelType w:val="multilevel"/>
    <w:tmpl w:val="7AE56CF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610BA9"/>
    <w:multiLevelType w:val="multilevel"/>
    <w:tmpl w:val="7B610BA9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BB22063"/>
    <w:multiLevelType w:val="hybridMultilevel"/>
    <w:tmpl w:val="7E144804"/>
    <w:lvl w:ilvl="0" w:tplc="2E2825AA">
      <w:start w:val="1"/>
      <w:numFmt w:val="decimal"/>
      <w:lvlText w:val="%1."/>
      <w:lvlJc w:val="left"/>
      <w:pPr>
        <w:ind w:left="720" w:hanging="360"/>
      </w:pPr>
    </w:lvl>
    <w:lvl w:ilvl="1" w:tplc="4B545192">
      <w:start w:val="1"/>
      <w:numFmt w:val="lowerLetter"/>
      <w:lvlText w:val="%2."/>
      <w:lvlJc w:val="left"/>
      <w:pPr>
        <w:ind w:left="1440" w:hanging="360"/>
      </w:pPr>
    </w:lvl>
    <w:lvl w:ilvl="2" w:tplc="ACB29954">
      <w:start w:val="1"/>
      <w:numFmt w:val="lowerRoman"/>
      <w:lvlText w:val="%3."/>
      <w:lvlJc w:val="right"/>
      <w:pPr>
        <w:ind w:left="2160" w:hanging="180"/>
      </w:pPr>
    </w:lvl>
    <w:lvl w:ilvl="3" w:tplc="CD4C8622">
      <w:start w:val="1"/>
      <w:numFmt w:val="decimal"/>
      <w:lvlText w:val="%4."/>
      <w:lvlJc w:val="left"/>
      <w:pPr>
        <w:ind w:left="2880" w:hanging="360"/>
      </w:pPr>
    </w:lvl>
    <w:lvl w:ilvl="4" w:tplc="52980FD6">
      <w:start w:val="1"/>
      <w:numFmt w:val="lowerLetter"/>
      <w:lvlText w:val="%5."/>
      <w:lvlJc w:val="left"/>
      <w:pPr>
        <w:ind w:left="3600" w:hanging="360"/>
      </w:pPr>
    </w:lvl>
    <w:lvl w:ilvl="5" w:tplc="DA14BB7E">
      <w:start w:val="1"/>
      <w:numFmt w:val="lowerRoman"/>
      <w:lvlText w:val="%6."/>
      <w:lvlJc w:val="right"/>
      <w:pPr>
        <w:ind w:left="4320" w:hanging="180"/>
      </w:pPr>
    </w:lvl>
    <w:lvl w:ilvl="6" w:tplc="62409A64">
      <w:start w:val="1"/>
      <w:numFmt w:val="decimal"/>
      <w:lvlText w:val="%7."/>
      <w:lvlJc w:val="left"/>
      <w:pPr>
        <w:ind w:left="5040" w:hanging="360"/>
      </w:pPr>
    </w:lvl>
    <w:lvl w:ilvl="7" w:tplc="5BEE1AAC">
      <w:start w:val="1"/>
      <w:numFmt w:val="lowerLetter"/>
      <w:lvlText w:val="%8."/>
      <w:lvlJc w:val="left"/>
      <w:pPr>
        <w:ind w:left="5760" w:hanging="360"/>
      </w:pPr>
    </w:lvl>
    <w:lvl w:ilvl="8" w:tplc="8EFCC6A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3"/>
  </w:num>
  <w:num w:numId="3">
    <w:abstractNumId w:val="12"/>
  </w:num>
  <w:num w:numId="4">
    <w:abstractNumId w:val="25"/>
  </w:num>
  <w:num w:numId="5">
    <w:abstractNumId w:val="8"/>
  </w:num>
  <w:num w:numId="6">
    <w:abstractNumId w:val="3"/>
  </w:num>
  <w:num w:numId="7">
    <w:abstractNumId w:val="1"/>
  </w:num>
  <w:num w:numId="8">
    <w:abstractNumId w:val="0"/>
  </w:num>
  <w:num w:numId="9">
    <w:abstractNumId w:val="16"/>
  </w:num>
  <w:num w:numId="10">
    <w:abstractNumId w:val="9"/>
  </w:num>
  <w:num w:numId="11">
    <w:abstractNumId w:val="5"/>
  </w:num>
  <w:num w:numId="12">
    <w:abstractNumId w:val="7"/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24"/>
  </w:num>
  <w:num w:numId="16">
    <w:abstractNumId w:val="11"/>
  </w:num>
  <w:num w:numId="17">
    <w:abstractNumId w:val="17"/>
  </w:num>
  <w:num w:numId="18">
    <w:abstractNumId w:val="19"/>
  </w:num>
  <w:num w:numId="19">
    <w:abstractNumId w:val="15"/>
  </w:num>
  <w:num w:numId="20">
    <w:abstractNumId w:val="13"/>
  </w:num>
  <w:num w:numId="21">
    <w:abstractNumId w:val="2"/>
  </w:num>
  <w:num w:numId="22">
    <w:abstractNumId w:val="6"/>
  </w:num>
  <w:num w:numId="23">
    <w:abstractNumId w:val="21"/>
  </w:num>
  <w:num w:numId="24">
    <w:abstractNumId w:val="4"/>
  </w:num>
  <w:num w:numId="25">
    <w:abstractNumId w:val="14"/>
  </w:num>
  <w:num w:numId="26">
    <w:abstractNumId w:val="18"/>
  </w:num>
  <w:num w:numId="27">
    <w:abstractNumId w:val="22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31B"/>
    <w:rsid w:val="00003C42"/>
    <w:rsid w:val="00010661"/>
    <w:rsid w:val="00017B8F"/>
    <w:rsid w:val="00020C88"/>
    <w:rsid w:val="000211D2"/>
    <w:rsid w:val="00030C82"/>
    <w:rsid w:val="0003195B"/>
    <w:rsid w:val="00042567"/>
    <w:rsid w:val="0004287F"/>
    <w:rsid w:val="0004346A"/>
    <w:rsid w:val="00050373"/>
    <w:rsid w:val="00061C82"/>
    <w:rsid w:val="00062CB1"/>
    <w:rsid w:val="00067C15"/>
    <w:rsid w:val="000741F7"/>
    <w:rsid w:val="00075A04"/>
    <w:rsid w:val="00075C05"/>
    <w:rsid w:val="00081396"/>
    <w:rsid w:val="00092AFC"/>
    <w:rsid w:val="000951E3"/>
    <w:rsid w:val="00095F69"/>
    <w:rsid w:val="000973E2"/>
    <w:rsid w:val="00097F26"/>
    <w:rsid w:val="000A0CB2"/>
    <w:rsid w:val="000A1797"/>
    <w:rsid w:val="000A229A"/>
    <w:rsid w:val="000A245D"/>
    <w:rsid w:val="000B22A8"/>
    <w:rsid w:val="000C052E"/>
    <w:rsid w:val="000C1D1C"/>
    <w:rsid w:val="000C4955"/>
    <w:rsid w:val="000D3471"/>
    <w:rsid w:val="000D3D27"/>
    <w:rsid w:val="000D42B0"/>
    <w:rsid w:val="000D502A"/>
    <w:rsid w:val="000E3258"/>
    <w:rsid w:val="000E55F9"/>
    <w:rsid w:val="000F12AB"/>
    <w:rsid w:val="000F1950"/>
    <w:rsid w:val="000F2B7B"/>
    <w:rsid w:val="000F4B7C"/>
    <w:rsid w:val="000F6F18"/>
    <w:rsid w:val="001002BB"/>
    <w:rsid w:val="00101950"/>
    <w:rsid w:val="0010229D"/>
    <w:rsid w:val="00107FF8"/>
    <w:rsid w:val="00110F41"/>
    <w:rsid w:val="001169A5"/>
    <w:rsid w:val="00117784"/>
    <w:rsid w:val="00121B1C"/>
    <w:rsid w:val="0012403C"/>
    <w:rsid w:val="00124C49"/>
    <w:rsid w:val="00134417"/>
    <w:rsid w:val="001408E3"/>
    <w:rsid w:val="00140B91"/>
    <w:rsid w:val="00140C1E"/>
    <w:rsid w:val="00140CAB"/>
    <w:rsid w:val="001441C0"/>
    <w:rsid w:val="0014789E"/>
    <w:rsid w:val="0015404F"/>
    <w:rsid w:val="00155443"/>
    <w:rsid w:val="0015754B"/>
    <w:rsid w:val="00161930"/>
    <w:rsid w:val="00163375"/>
    <w:rsid w:val="0016352E"/>
    <w:rsid w:val="00163FDC"/>
    <w:rsid w:val="0016599F"/>
    <w:rsid w:val="00172FCC"/>
    <w:rsid w:val="00173EA5"/>
    <w:rsid w:val="00177EF4"/>
    <w:rsid w:val="001805EB"/>
    <w:rsid w:val="001834EA"/>
    <w:rsid w:val="00184E23"/>
    <w:rsid w:val="00190372"/>
    <w:rsid w:val="00194EFF"/>
    <w:rsid w:val="00196341"/>
    <w:rsid w:val="001A5732"/>
    <w:rsid w:val="001A5F90"/>
    <w:rsid w:val="001B4380"/>
    <w:rsid w:val="001B5973"/>
    <w:rsid w:val="001B73BE"/>
    <w:rsid w:val="001C3B10"/>
    <w:rsid w:val="001C5D1C"/>
    <w:rsid w:val="001D0D81"/>
    <w:rsid w:val="001D6ADF"/>
    <w:rsid w:val="001D71B8"/>
    <w:rsid w:val="001D7493"/>
    <w:rsid w:val="001D75DE"/>
    <w:rsid w:val="001E29BF"/>
    <w:rsid w:val="001E4E97"/>
    <w:rsid w:val="001F57A9"/>
    <w:rsid w:val="00200C4A"/>
    <w:rsid w:val="0020619A"/>
    <w:rsid w:val="002140A7"/>
    <w:rsid w:val="00216709"/>
    <w:rsid w:val="00223FB8"/>
    <w:rsid w:val="002256BD"/>
    <w:rsid w:val="002276F8"/>
    <w:rsid w:val="00230ACD"/>
    <w:rsid w:val="00242797"/>
    <w:rsid w:val="002428D0"/>
    <w:rsid w:val="00245BA4"/>
    <w:rsid w:val="002501DE"/>
    <w:rsid w:val="002743AC"/>
    <w:rsid w:val="0027529D"/>
    <w:rsid w:val="00275C2B"/>
    <w:rsid w:val="00281602"/>
    <w:rsid w:val="002834DF"/>
    <w:rsid w:val="00297204"/>
    <w:rsid w:val="002A4287"/>
    <w:rsid w:val="002A4D86"/>
    <w:rsid w:val="002A50DA"/>
    <w:rsid w:val="002A5833"/>
    <w:rsid w:val="002B4FA8"/>
    <w:rsid w:val="002B779C"/>
    <w:rsid w:val="002C28C3"/>
    <w:rsid w:val="002C2B9E"/>
    <w:rsid w:val="002C4EC1"/>
    <w:rsid w:val="002C702D"/>
    <w:rsid w:val="002D1C5F"/>
    <w:rsid w:val="002D3246"/>
    <w:rsid w:val="002D4291"/>
    <w:rsid w:val="002E201F"/>
    <w:rsid w:val="002E341E"/>
    <w:rsid w:val="002F232C"/>
    <w:rsid w:val="002F3C23"/>
    <w:rsid w:val="00301CCE"/>
    <w:rsid w:val="003141D9"/>
    <w:rsid w:val="00317B8F"/>
    <w:rsid w:val="0032027D"/>
    <w:rsid w:val="003370E1"/>
    <w:rsid w:val="00340574"/>
    <w:rsid w:val="00343BAF"/>
    <w:rsid w:val="0034442D"/>
    <w:rsid w:val="0034457B"/>
    <w:rsid w:val="00344822"/>
    <w:rsid w:val="00350A4D"/>
    <w:rsid w:val="00350C4B"/>
    <w:rsid w:val="0035446A"/>
    <w:rsid w:val="00354B01"/>
    <w:rsid w:val="00364196"/>
    <w:rsid w:val="00370970"/>
    <w:rsid w:val="00373A41"/>
    <w:rsid w:val="00373D28"/>
    <w:rsid w:val="0037419F"/>
    <w:rsid w:val="00374AB8"/>
    <w:rsid w:val="00377D58"/>
    <w:rsid w:val="00380277"/>
    <w:rsid w:val="003827B0"/>
    <w:rsid w:val="003879C0"/>
    <w:rsid w:val="003A1D87"/>
    <w:rsid w:val="003A3480"/>
    <w:rsid w:val="003A3E3B"/>
    <w:rsid w:val="003A49BD"/>
    <w:rsid w:val="003A76D5"/>
    <w:rsid w:val="003B781E"/>
    <w:rsid w:val="003C297E"/>
    <w:rsid w:val="003C38FC"/>
    <w:rsid w:val="003C5FA1"/>
    <w:rsid w:val="003D1584"/>
    <w:rsid w:val="003D235A"/>
    <w:rsid w:val="003D3CEC"/>
    <w:rsid w:val="003D52CF"/>
    <w:rsid w:val="003E0353"/>
    <w:rsid w:val="003E2E8B"/>
    <w:rsid w:val="003F0515"/>
    <w:rsid w:val="00403367"/>
    <w:rsid w:val="00403FEE"/>
    <w:rsid w:val="00412ACC"/>
    <w:rsid w:val="004163C9"/>
    <w:rsid w:val="0042155C"/>
    <w:rsid w:val="00423A80"/>
    <w:rsid w:val="00423DA6"/>
    <w:rsid w:val="00435DA1"/>
    <w:rsid w:val="00442F38"/>
    <w:rsid w:val="004510C2"/>
    <w:rsid w:val="00451D28"/>
    <w:rsid w:val="00454EE6"/>
    <w:rsid w:val="00456085"/>
    <w:rsid w:val="00461061"/>
    <w:rsid w:val="00462F94"/>
    <w:rsid w:val="00472A9D"/>
    <w:rsid w:val="00473D33"/>
    <w:rsid w:val="00474C08"/>
    <w:rsid w:val="004758C9"/>
    <w:rsid w:val="004759FC"/>
    <w:rsid w:val="00475B1F"/>
    <w:rsid w:val="00476C8C"/>
    <w:rsid w:val="0047717B"/>
    <w:rsid w:val="00477221"/>
    <w:rsid w:val="00477F80"/>
    <w:rsid w:val="004831C3"/>
    <w:rsid w:val="00495051"/>
    <w:rsid w:val="00495B4C"/>
    <w:rsid w:val="004A201D"/>
    <w:rsid w:val="004A25F4"/>
    <w:rsid w:val="004A4706"/>
    <w:rsid w:val="004A6386"/>
    <w:rsid w:val="004B37F5"/>
    <w:rsid w:val="004C1295"/>
    <w:rsid w:val="004C182B"/>
    <w:rsid w:val="004C2A9C"/>
    <w:rsid w:val="004D031E"/>
    <w:rsid w:val="004D255A"/>
    <w:rsid w:val="004D5D88"/>
    <w:rsid w:val="004D736C"/>
    <w:rsid w:val="004E066D"/>
    <w:rsid w:val="004E1615"/>
    <w:rsid w:val="004E3B5B"/>
    <w:rsid w:val="004E4C31"/>
    <w:rsid w:val="004E654E"/>
    <w:rsid w:val="004F50EB"/>
    <w:rsid w:val="004F6F57"/>
    <w:rsid w:val="00505595"/>
    <w:rsid w:val="005079EC"/>
    <w:rsid w:val="00513B1B"/>
    <w:rsid w:val="00514773"/>
    <w:rsid w:val="00516E0E"/>
    <w:rsid w:val="005176DA"/>
    <w:rsid w:val="00525DDC"/>
    <w:rsid w:val="005270CB"/>
    <w:rsid w:val="00535D55"/>
    <w:rsid w:val="00537738"/>
    <w:rsid w:val="005403E1"/>
    <w:rsid w:val="00541153"/>
    <w:rsid w:val="00543246"/>
    <w:rsid w:val="00545AFF"/>
    <w:rsid w:val="00547142"/>
    <w:rsid w:val="00557FED"/>
    <w:rsid w:val="00563539"/>
    <w:rsid w:val="00563D88"/>
    <w:rsid w:val="005676F3"/>
    <w:rsid w:val="00567C93"/>
    <w:rsid w:val="005727D8"/>
    <w:rsid w:val="00574D3E"/>
    <w:rsid w:val="00575B9E"/>
    <w:rsid w:val="00577DC0"/>
    <w:rsid w:val="00580051"/>
    <w:rsid w:val="00580B4A"/>
    <w:rsid w:val="00591C16"/>
    <w:rsid w:val="00592D59"/>
    <w:rsid w:val="0059596C"/>
    <w:rsid w:val="005A0000"/>
    <w:rsid w:val="005A028C"/>
    <w:rsid w:val="005A443B"/>
    <w:rsid w:val="005B1A43"/>
    <w:rsid w:val="005B1CEF"/>
    <w:rsid w:val="005B4E3E"/>
    <w:rsid w:val="005B5304"/>
    <w:rsid w:val="005C2489"/>
    <w:rsid w:val="005D235C"/>
    <w:rsid w:val="005D27D7"/>
    <w:rsid w:val="005D5FD0"/>
    <w:rsid w:val="005D686D"/>
    <w:rsid w:val="005D7416"/>
    <w:rsid w:val="005E4B42"/>
    <w:rsid w:val="005E7270"/>
    <w:rsid w:val="006064A7"/>
    <w:rsid w:val="0061339E"/>
    <w:rsid w:val="006237F9"/>
    <w:rsid w:val="00623B18"/>
    <w:rsid w:val="0062699B"/>
    <w:rsid w:val="00630439"/>
    <w:rsid w:val="006319D1"/>
    <w:rsid w:val="0063330A"/>
    <w:rsid w:val="00637B3D"/>
    <w:rsid w:val="00641214"/>
    <w:rsid w:val="006452C1"/>
    <w:rsid w:val="00646B4E"/>
    <w:rsid w:val="00653721"/>
    <w:rsid w:val="00655419"/>
    <w:rsid w:val="00655787"/>
    <w:rsid w:val="00661634"/>
    <w:rsid w:val="00664A78"/>
    <w:rsid w:val="006659C4"/>
    <w:rsid w:val="006675BC"/>
    <w:rsid w:val="00673BB1"/>
    <w:rsid w:val="00673F28"/>
    <w:rsid w:val="00675533"/>
    <w:rsid w:val="00681E8A"/>
    <w:rsid w:val="00684F9D"/>
    <w:rsid w:val="006850E9"/>
    <w:rsid w:val="006867FE"/>
    <w:rsid w:val="006940B7"/>
    <w:rsid w:val="006946A3"/>
    <w:rsid w:val="00694EEC"/>
    <w:rsid w:val="00695DF5"/>
    <w:rsid w:val="006A7605"/>
    <w:rsid w:val="006B4CD0"/>
    <w:rsid w:val="006C047B"/>
    <w:rsid w:val="006C16C8"/>
    <w:rsid w:val="006C5E0C"/>
    <w:rsid w:val="006D4133"/>
    <w:rsid w:val="006D60FD"/>
    <w:rsid w:val="006D79E8"/>
    <w:rsid w:val="006D7F73"/>
    <w:rsid w:val="006E0D8F"/>
    <w:rsid w:val="006E242D"/>
    <w:rsid w:val="006E2F91"/>
    <w:rsid w:val="006E5286"/>
    <w:rsid w:val="006F3939"/>
    <w:rsid w:val="006F438F"/>
    <w:rsid w:val="006F5D4B"/>
    <w:rsid w:val="006F6667"/>
    <w:rsid w:val="006F71F5"/>
    <w:rsid w:val="0070394A"/>
    <w:rsid w:val="00715169"/>
    <w:rsid w:val="00721484"/>
    <w:rsid w:val="00730AC0"/>
    <w:rsid w:val="007372CD"/>
    <w:rsid w:val="007409FC"/>
    <w:rsid w:val="00741182"/>
    <w:rsid w:val="00741919"/>
    <w:rsid w:val="007448D5"/>
    <w:rsid w:val="00747DBD"/>
    <w:rsid w:val="00751E09"/>
    <w:rsid w:val="00752B23"/>
    <w:rsid w:val="00753E10"/>
    <w:rsid w:val="00754193"/>
    <w:rsid w:val="007547F7"/>
    <w:rsid w:val="007560A0"/>
    <w:rsid w:val="00761098"/>
    <w:rsid w:val="007618E6"/>
    <w:rsid w:val="007656BF"/>
    <w:rsid w:val="007700FC"/>
    <w:rsid w:val="007743CA"/>
    <w:rsid w:val="00781FD5"/>
    <w:rsid w:val="00782C36"/>
    <w:rsid w:val="0078302B"/>
    <w:rsid w:val="0078757E"/>
    <w:rsid w:val="0079678E"/>
    <w:rsid w:val="007A3464"/>
    <w:rsid w:val="007B0093"/>
    <w:rsid w:val="007B267E"/>
    <w:rsid w:val="007B2E83"/>
    <w:rsid w:val="007C0B72"/>
    <w:rsid w:val="007C5B1F"/>
    <w:rsid w:val="007D31F0"/>
    <w:rsid w:val="007D7CD1"/>
    <w:rsid w:val="007E1A4C"/>
    <w:rsid w:val="007E4AC3"/>
    <w:rsid w:val="007F055A"/>
    <w:rsid w:val="007F199E"/>
    <w:rsid w:val="007F2876"/>
    <w:rsid w:val="007F30C3"/>
    <w:rsid w:val="007F6216"/>
    <w:rsid w:val="00801CD7"/>
    <w:rsid w:val="00801FFE"/>
    <w:rsid w:val="00804A4E"/>
    <w:rsid w:val="00807D98"/>
    <w:rsid w:val="00820C58"/>
    <w:rsid w:val="00824354"/>
    <w:rsid w:val="00831E7D"/>
    <w:rsid w:val="00832E4B"/>
    <w:rsid w:val="008338BB"/>
    <w:rsid w:val="00834061"/>
    <w:rsid w:val="00840018"/>
    <w:rsid w:val="008433C5"/>
    <w:rsid w:val="0084345E"/>
    <w:rsid w:val="00850B21"/>
    <w:rsid w:val="00853576"/>
    <w:rsid w:val="00857149"/>
    <w:rsid w:val="00860C82"/>
    <w:rsid w:val="00861036"/>
    <w:rsid w:val="00865475"/>
    <w:rsid w:val="00871143"/>
    <w:rsid w:val="00881153"/>
    <w:rsid w:val="00881FD5"/>
    <w:rsid w:val="00882137"/>
    <w:rsid w:val="00883292"/>
    <w:rsid w:val="0089246E"/>
    <w:rsid w:val="00895779"/>
    <w:rsid w:val="008A40C2"/>
    <w:rsid w:val="008A56EA"/>
    <w:rsid w:val="008B66EF"/>
    <w:rsid w:val="008C3345"/>
    <w:rsid w:val="008C75DF"/>
    <w:rsid w:val="008D47CF"/>
    <w:rsid w:val="008E024D"/>
    <w:rsid w:val="008E02C1"/>
    <w:rsid w:val="008E101D"/>
    <w:rsid w:val="008E4FE5"/>
    <w:rsid w:val="008E5700"/>
    <w:rsid w:val="008F5D05"/>
    <w:rsid w:val="0090126A"/>
    <w:rsid w:val="0090130B"/>
    <w:rsid w:val="00903D1B"/>
    <w:rsid w:val="00912F51"/>
    <w:rsid w:val="00913F7F"/>
    <w:rsid w:val="0091649B"/>
    <w:rsid w:val="00925636"/>
    <w:rsid w:val="0093002B"/>
    <w:rsid w:val="00932279"/>
    <w:rsid w:val="00932606"/>
    <w:rsid w:val="00953C97"/>
    <w:rsid w:val="00954261"/>
    <w:rsid w:val="009604F4"/>
    <w:rsid w:val="00961FAD"/>
    <w:rsid w:val="009650BD"/>
    <w:rsid w:val="009650CE"/>
    <w:rsid w:val="009659BE"/>
    <w:rsid w:val="00971675"/>
    <w:rsid w:val="0097295F"/>
    <w:rsid w:val="009735DB"/>
    <w:rsid w:val="00973F40"/>
    <w:rsid w:val="0097411F"/>
    <w:rsid w:val="00974C01"/>
    <w:rsid w:val="009847D7"/>
    <w:rsid w:val="0098492C"/>
    <w:rsid w:val="00985572"/>
    <w:rsid w:val="00991527"/>
    <w:rsid w:val="00991CF4"/>
    <w:rsid w:val="00992660"/>
    <w:rsid w:val="00992B5F"/>
    <w:rsid w:val="0099381A"/>
    <w:rsid w:val="009A0EA1"/>
    <w:rsid w:val="009A1CAF"/>
    <w:rsid w:val="009A204B"/>
    <w:rsid w:val="009A3C2A"/>
    <w:rsid w:val="009A4E3C"/>
    <w:rsid w:val="009B1193"/>
    <w:rsid w:val="009B1F29"/>
    <w:rsid w:val="009B4822"/>
    <w:rsid w:val="009B4D28"/>
    <w:rsid w:val="009B7204"/>
    <w:rsid w:val="009C258E"/>
    <w:rsid w:val="009C479C"/>
    <w:rsid w:val="009C7D04"/>
    <w:rsid w:val="009D7751"/>
    <w:rsid w:val="009E2B4D"/>
    <w:rsid w:val="009E5A5D"/>
    <w:rsid w:val="009F3E76"/>
    <w:rsid w:val="00A00374"/>
    <w:rsid w:val="00A03A8C"/>
    <w:rsid w:val="00A11DAB"/>
    <w:rsid w:val="00A20B33"/>
    <w:rsid w:val="00A25651"/>
    <w:rsid w:val="00A358EA"/>
    <w:rsid w:val="00A375E6"/>
    <w:rsid w:val="00A41DFC"/>
    <w:rsid w:val="00A44299"/>
    <w:rsid w:val="00A44FC6"/>
    <w:rsid w:val="00A4518A"/>
    <w:rsid w:val="00A47DEC"/>
    <w:rsid w:val="00A50813"/>
    <w:rsid w:val="00A55F2E"/>
    <w:rsid w:val="00A56024"/>
    <w:rsid w:val="00A56670"/>
    <w:rsid w:val="00A60812"/>
    <w:rsid w:val="00A61052"/>
    <w:rsid w:val="00A62492"/>
    <w:rsid w:val="00A63318"/>
    <w:rsid w:val="00A64723"/>
    <w:rsid w:val="00A654F4"/>
    <w:rsid w:val="00A726CF"/>
    <w:rsid w:val="00A81EAF"/>
    <w:rsid w:val="00A83B44"/>
    <w:rsid w:val="00A8466E"/>
    <w:rsid w:val="00A92CF9"/>
    <w:rsid w:val="00A93F37"/>
    <w:rsid w:val="00AA622B"/>
    <w:rsid w:val="00AA7C02"/>
    <w:rsid w:val="00AB2167"/>
    <w:rsid w:val="00AB5505"/>
    <w:rsid w:val="00AB6B12"/>
    <w:rsid w:val="00AD68A9"/>
    <w:rsid w:val="00AD7963"/>
    <w:rsid w:val="00AE3A47"/>
    <w:rsid w:val="00AE4F12"/>
    <w:rsid w:val="00AE53C3"/>
    <w:rsid w:val="00AE54EB"/>
    <w:rsid w:val="00AE5E4C"/>
    <w:rsid w:val="00AE784E"/>
    <w:rsid w:val="00AF147E"/>
    <w:rsid w:val="00AF27CD"/>
    <w:rsid w:val="00AF4A4C"/>
    <w:rsid w:val="00B011B4"/>
    <w:rsid w:val="00B03873"/>
    <w:rsid w:val="00B06518"/>
    <w:rsid w:val="00B1031F"/>
    <w:rsid w:val="00B22319"/>
    <w:rsid w:val="00B25BC8"/>
    <w:rsid w:val="00B3022F"/>
    <w:rsid w:val="00B32AFF"/>
    <w:rsid w:val="00B3313B"/>
    <w:rsid w:val="00B41530"/>
    <w:rsid w:val="00B52ADF"/>
    <w:rsid w:val="00B576FE"/>
    <w:rsid w:val="00B624D8"/>
    <w:rsid w:val="00B649BB"/>
    <w:rsid w:val="00B666FA"/>
    <w:rsid w:val="00B66CBC"/>
    <w:rsid w:val="00B73B33"/>
    <w:rsid w:val="00B74116"/>
    <w:rsid w:val="00B760EE"/>
    <w:rsid w:val="00B77C51"/>
    <w:rsid w:val="00B8049C"/>
    <w:rsid w:val="00BA0386"/>
    <w:rsid w:val="00BA1F5F"/>
    <w:rsid w:val="00BA694B"/>
    <w:rsid w:val="00BB14E9"/>
    <w:rsid w:val="00BB35C3"/>
    <w:rsid w:val="00BB4C42"/>
    <w:rsid w:val="00BB5970"/>
    <w:rsid w:val="00BB6D8C"/>
    <w:rsid w:val="00BC29E4"/>
    <w:rsid w:val="00BD0C22"/>
    <w:rsid w:val="00BD3B95"/>
    <w:rsid w:val="00BD4E2A"/>
    <w:rsid w:val="00BD68C7"/>
    <w:rsid w:val="00BE237F"/>
    <w:rsid w:val="00BE5D59"/>
    <w:rsid w:val="00BE63EF"/>
    <w:rsid w:val="00BF1F4A"/>
    <w:rsid w:val="00BF2BBD"/>
    <w:rsid w:val="00C05198"/>
    <w:rsid w:val="00C05F53"/>
    <w:rsid w:val="00C07690"/>
    <w:rsid w:val="00C07A29"/>
    <w:rsid w:val="00C100F5"/>
    <w:rsid w:val="00C114A3"/>
    <w:rsid w:val="00C146F1"/>
    <w:rsid w:val="00C234F6"/>
    <w:rsid w:val="00C3002D"/>
    <w:rsid w:val="00C30BAB"/>
    <w:rsid w:val="00C33F3A"/>
    <w:rsid w:val="00C36299"/>
    <w:rsid w:val="00C40884"/>
    <w:rsid w:val="00C44075"/>
    <w:rsid w:val="00C5382D"/>
    <w:rsid w:val="00C611E0"/>
    <w:rsid w:val="00C653BE"/>
    <w:rsid w:val="00C65D63"/>
    <w:rsid w:val="00C71BDA"/>
    <w:rsid w:val="00C71C3B"/>
    <w:rsid w:val="00C726B2"/>
    <w:rsid w:val="00C751E7"/>
    <w:rsid w:val="00C7631B"/>
    <w:rsid w:val="00C87536"/>
    <w:rsid w:val="00C92E15"/>
    <w:rsid w:val="00C94F4D"/>
    <w:rsid w:val="00CA3F06"/>
    <w:rsid w:val="00CA418B"/>
    <w:rsid w:val="00CA4227"/>
    <w:rsid w:val="00CA4DA6"/>
    <w:rsid w:val="00CA7D6C"/>
    <w:rsid w:val="00CB37B8"/>
    <w:rsid w:val="00CB4948"/>
    <w:rsid w:val="00CB7C5D"/>
    <w:rsid w:val="00CC296D"/>
    <w:rsid w:val="00CD1EE1"/>
    <w:rsid w:val="00CD56BC"/>
    <w:rsid w:val="00CF1193"/>
    <w:rsid w:val="00D01896"/>
    <w:rsid w:val="00D022AD"/>
    <w:rsid w:val="00D134FD"/>
    <w:rsid w:val="00D138FC"/>
    <w:rsid w:val="00D15118"/>
    <w:rsid w:val="00D27CF8"/>
    <w:rsid w:val="00D317A4"/>
    <w:rsid w:val="00D32D39"/>
    <w:rsid w:val="00D33832"/>
    <w:rsid w:val="00D342BF"/>
    <w:rsid w:val="00D34416"/>
    <w:rsid w:val="00D35218"/>
    <w:rsid w:val="00D368AA"/>
    <w:rsid w:val="00D42A07"/>
    <w:rsid w:val="00D42F48"/>
    <w:rsid w:val="00D473DE"/>
    <w:rsid w:val="00D561C0"/>
    <w:rsid w:val="00D62466"/>
    <w:rsid w:val="00D63503"/>
    <w:rsid w:val="00D75D21"/>
    <w:rsid w:val="00D83EF0"/>
    <w:rsid w:val="00D84BDB"/>
    <w:rsid w:val="00D851B0"/>
    <w:rsid w:val="00D87698"/>
    <w:rsid w:val="00D918DE"/>
    <w:rsid w:val="00D93BEC"/>
    <w:rsid w:val="00D9770F"/>
    <w:rsid w:val="00DA2E01"/>
    <w:rsid w:val="00DA3ADB"/>
    <w:rsid w:val="00DC7F2B"/>
    <w:rsid w:val="00DD28E1"/>
    <w:rsid w:val="00DD2C05"/>
    <w:rsid w:val="00DE5284"/>
    <w:rsid w:val="00DE64E8"/>
    <w:rsid w:val="00DE6FCB"/>
    <w:rsid w:val="00DF13EF"/>
    <w:rsid w:val="00DF16D5"/>
    <w:rsid w:val="00DF2E49"/>
    <w:rsid w:val="00DF4A85"/>
    <w:rsid w:val="00E006B8"/>
    <w:rsid w:val="00E057F1"/>
    <w:rsid w:val="00E06EA2"/>
    <w:rsid w:val="00E11E23"/>
    <w:rsid w:val="00E12BF1"/>
    <w:rsid w:val="00E16A65"/>
    <w:rsid w:val="00E17EF7"/>
    <w:rsid w:val="00E22F4C"/>
    <w:rsid w:val="00E257B6"/>
    <w:rsid w:val="00E272DC"/>
    <w:rsid w:val="00E27FDB"/>
    <w:rsid w:val="00E31721"/>
    <w:rsid w:val="00E34C95"/>
    <w:rsid w:val="00E3517B"/>
    <w:rsid w:val="00E44FF9"/>
    <w:rsid w:val="00E539F3"/>
    <w:rsid w:val="00E54832"/>
    <w:rsid w:val="00E54C96"/>
    <w:rsid w:val="00E56ACE"/>
    <w:rsid w:val="00E64242"/>
    <w:rsid w:val="00E72C4F"/>
    <w:rsid w:val="00E81685"/>
    <w:rsid w:val="00E82F81"/>
    <w:rsid w:val="00E93C38"/>
    <w:rsid w:val="00E9636A"/>
    <w:rsid w:val="00E9701E"/>
    <w:rsid w:val="00E97BEC"/>
    <w:rsid w:val="00EA4141"/>
    <w:rsid w:val="00EB648C"/>
    <w:rsid w:val="00EB7FDF"/>
    <w:rsid w:val="00EC1CCD"/>
    <w:rsid w:val="00EC5BE6"/>
    <w:rsid w:val="00EC725E"/>
    <w:rsid w:val="00ED1A3C"/>
    <w:rsid w:val="00ED1B91"/>
    <w:rsid w:val="00EF55C0"/>
    <w:rsid w:val="00F00644"/>
    <w:rsid w:val="00F03EBC"/>
    <w:rsid w:val="00F07BD8"/>
    <w:rsid w:val="00F14207"/>
    <w:rsid w:val="00F21921"/>
    <w:rsid w:val="00F237E7"/>
    <w:rsid w:val="00F32681"/>
    <w:rsid w:val="00F32ED2"/>
    <w:rsid w:val="00F36635"/>
    <w:rsid w:val="00F454DF"/>
    <w:rsid w:val="00F53832"/>
    <w:rsid w:val="00F60DD2"/>
    <w:rsid w:val="00F6456A"/>
    <w:rsid w:val="00F6538E"/>
    <w:rsid w:val="00F65DBF"/>
    <w:rsid w:val="00F6602A"/>
    <w:rsid w:val="00F66F17"/>
    <w:rsid w:val="00F6761B"/>
    <w:rsid w:val="00F7009D"/>
    <w:rsid w:val="00F74E62"/>
    <w:rsid w:val="00F820C5"/>
    <w:rsid w:val="00F8371B"/>
    <w:rsid w:val="00F848B2"/>
    <w:rsid w:val="00F945B7"/>
    <w:rsid w:val="00F94F53"/>
    <w:rsid w:val="00F958E1"/>
    <w:rsid w:val="00F97912"/>
    <w:rsid w:val="00FA12FD"/>
    <w:rsid w:val="00FA3E82"/>
    <w:rsid w:val="00FB069E"/>
    <w:rsid w:val="00FB0F94"/>
    <w:rsid w:val="00FB3299"/>
    <w:rsid w:val="00FB3977"/>
    <w:rsid w:val="00FB4AE6"/>
    <w:rsid w:val="00FC13E4"/>
    <w:rsid w:val="00FC26C3"/>
    <w:rsid w:val="00FC2DFF"/>
    <w:rsid w:val="00FC4137"/>
    <w:rsid w:val="00FC7CCB"/>
    <w:rsid w:val="00FD08F7"/>
    <w:rsid w:val="00FD1D5F"/>
    <w:rsid w:val="00FD3EA5"/>
    <w:rsid w:val="00FD4FB2"/>
    <w:rsid w:val="00FE33B0"/>
    <w:rsid w:val="00FF05EA"/>
    <w:rsid w:val="00FF54CB"/>
    <w:rsid w:val="00FF61FD"/>
    <w:rsid w:val="072F41B4"/>
    <w:rsid w:val="1B238088"/>
    <w:rsid w:val="265411B4"/>
    <w:rsid w:val="335F50DE"/>
    <w:rsid w:val="5853398B"/>
    <w:rsid w:val="59705C89"/>
    <w:rsid w:val="5BB02B65"/>
    <w:rsid w:val="5E0A0FAF"/>
    <w:rsid w:val="5EBA6D17"/>
    <w:rsid w:val="5FEB6D3A"/>
    <w:rsid w:val="76441E84"/>
    <w:rsid w:val="7CA7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42724D8"/>
  <w15:docId w15:val="{D3037A1D-F9B0-4D0E-B460-55822D36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120" w:line="360" w:lineRule="auto"/>
    </w:pPr>
    <w:rPr>
      <w:rFonts w:ascii="Arial" w:hAnsi="Arial"/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4"/>
      </w:numPr>
      <w:spacing w:before="240"/>
      <w:ind w:left="714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numId w:val="5"/>
      </w:numPr>
      <w:spacing w:before="240" w:after="0"/>
      <w:ind w:left="357" w:hanging="357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A35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6">
    <w:name w:val="annotation text"/>
    <w:basedOn w:val="a0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11">
    <w:name w:val="toc 1"/>
    <w:basedOn w:val="a0"/>
    <w:next w:val="a0"/>
    <w:uiPriority w:val="39"/>
    <w:unhideWhenUsed/>
    <w:qFormat/>
    <w:pPr>
      <w:spacing w:after="100"/>
    </w:pPr>
  </w:style>
  <w:style w:type="paragraph" w:styleId="21">
    <w:name w:val="toc 2"/>
    <w:basedOn w:val="a0"/>
    <w:next w:val="a0"/>
    <w:uiPriority w:val="39"/>
    <w:unhideWhenUsed/>
    <w:qFormat/>
    <w:pPr>
      <w:tabs>
        <w:tab w:val="left" w:pos="880"/>
        <w:tab w:val="right" w:leader="dot" w:pos="10195"/>
      </w:tabs>
      <w:spacing w:after="0"/>
      <w:ind w:left="221"/>
    </w:pPr>
  </w:style>
  <w:style w:type="paragraph" w:styleId="a">
    <w:name w:val="Title"/>
    <w:basedOn w:val="a0"/>
    <w:next w:val="a0"/>
    <w:link w:val="aa"/>
    <w:uiPriority w:val="10"/>
    <w:qFormat/>
    <w:rsid w:val="00134417"/>
    <w:pPr>
      <w:keepNext/>
      <w:numPr>
        <w:numId w:val="6"/>
      </w:numPr>
      <w:spacing w:before="120" w:after="0" w:line="240" w:lineRule="auto"/>
      <w:ind w:left="0" w:firstLine="0"/>
      <w:contextualSpacing/>
    </w:pPr>
    <w:rPr>
      <w:rFonts w:eastAsiaTheme="majorEastAsia" w:cstheme="majorBidi"/>
      <w:spacing w:val="-10"/>
      <w:kern w:val="28"/>
      <w:szCs w:val="56"/>
      <w:u w:val="single"/>
    </w:rPr>
  </w:style>
  <w:style w:type="character" w:styleId="ab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styleId="ac">
    <w:name w:val="Hyperlink"/>
    <w:basedOn w:val="a1"/>
    <w:uiPriority w:val="99"/>
    <w:unhideWhenUsed/>
    <w:qFormat/>
    <w:rPr>
      <w:color w:val="0563C1" w:themeColor="hyperlink"/>
      <w:u w:val="single"/>
    </w:rPr>
  </w:style>
  <w:style w:type="table" w:styleId="ad">
    <w:name w:val="Table Grid"/>
    <w:basedOn w:val="a2"/>
    <w:uiPriority w:val="39"/>
    <w:qFormat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pPr>
      <w:spacing w:after="0" w:line="240" w:lineRule="auto"/>
    </w:pPr>
    <w:rPr>
      <w:rFonts w:ascii="Arial" w:hAnsi="Arial"/>
      <w:sz w:val="22"/>
      <w:szCs w:val="22"/>
      <w:lang w:eastAsia="en-US"/>
    </w:rPr>
  </w:style>
  <w:style w:type="character" w:customStyle="1" w:styleId="10">
    <w:name w:val="Заголовок 1 Знак"/>
    <w:basedOn w:val="a1"/>
    <w:link w:val="1"/>
    <w:qFormat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="Arial" w:eastAsiaTheme="majorEastAsia" w:hAnsi="Arial" w:cstheme="majorBidi"/>
      <w:b/>
      <w:color w:val="000000" w:themeColor="text1"/>
      <w:szCs w:val="26"/>
    </w:rPr>
  </w:style>
  <w:style w:type="character" w:customStyle="1" w:styleId="aa">
    <w:name w:val="Заголовок Знак"/>
    <w:basedOn w:val="a1"/>
    <w:link w:val="a"/>
    <w:uiPriority w:val="10"/>
    <w:qFormat/>
    <w:rsid w:val="00134417"/>
    <w:rPr>
      <w:rFonts w:ascii="Arial" w:eastAsiaTheme="majorEastAsia" w:hAnsi="Arial" w:cstheme="majorBidi"/>
      <w:spacing w:val="-10"/>
      <w:kern w:val="28"/>
      <w:sz w:val="22"/>
      <w:szCs w:val="56"/>
      <w:u w:val="single"/>
      <w:lang w:eastAsia="en-US"/>
    </w:rPr>
  </w:style>
  <w:style w:type="character" w:customStyle="1" w:styleId="a5">
    <w:name w:val="Текст выноски Знак"/>
    <w:basedOn w:val="a1"/>
    <w:link w:val="a4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af">
    <w:name w:val="List Paragraph"/>
    <w:basedOn w:val="a0"/>
    <w:link w:val="af0"/>
    <w:uiPriority w:val="34"/>
    <w:qFormat/>
    <w:pPr>
      <w:spacing w:after="160" w:line="259" w:lineRule="auto"/>
      <w:ind w:left="720"/>
      <w:contextualSpacing/>
    </w:pPr>
    <w:rPr>
      <w:rFonts w:asciiTheme="minorHAnsi" w:eastAsiaTheme="minorEastAsia" w:hAnsiTheme="minorHAnsi"/>
      <w:lang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a7">
    <w:name w:val="Текст примечания Знак"/>
    <w:basedOn w:val="a1"/>
    <w:link w:val="a6"/>
    <w:uiPriority w:val="99"/>
    <w:semiHidden/>
    <w:rPr>
      <w:rFonts w:ascii="Arial" w:hAnsi="Arial"/>
      <w:sz w:val="20"/>
      <w:szCs w:val="20"/>
    </w:rPr>
  </w:style>
  <w:style w:type="character" w:customStyle="1" w:styleId="a9">
    <w:name w:val="Тема примечания Знак"/>
    <w:basedOn w:val="a7"/>
    <w:link w:val="a8"/>
    <w:uiPriority w:val="99"/>
    <w:semiHidden/>
    <w:rPr>
      <w:rFonts w:ascii="Arial" w:hAnsi="Arial"/>
      <w:b/>
      <w:bCs/>
      <w:sz w:val="20"/>
      <w:szCs w:val="20"/>
    </w:rPr>
  </w:style>
  <w:style w:type="character" w:customStyle="1" w:styleId="af0">
    <w:name w:val="Абзац списка Знак"/>
    <w:basedOn w:val="a1"/>
    <w:link w:val="af"/>
    <w:uiPriority w:val="34"/>
    <w:locked/>
    <w:rPr>
      <w:rFonts w:eastAsiaTheme="minorEastAsia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358E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d\OneDrive\&#1044;&#1086;&#1082;&#1091;&#1084;&#1077;&#1085;&#1090;&#1099;\&#1053;&#1072;&#1089;&#1090;&#1088;&#1072;&#1080;&#1074;&#1072;&#1077;&#1084;&#1099;&#1077;%20&#1096;&#1072;&#1073;&#1083;&#1086;&#1085;&#1099;%20Office\&#1053;&#1086;&#1074;&#1099;&#1081;%20&#1076;&#1086;&#1082;&#1091;&#1084;&#1077;&#1085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8DABD6B-955E-4CE8-AB53-39832E18F3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Новый документ.dotx</Template>
  <TotalTime>123</TotalTime>
  <Pages>4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Draffen</dc:creator>
  <cp:lastModifiedBy>Karl Draffen</cp:lastModifiedBy>
  <cp:revision>5</cp:revision>
  <dcterms:created xsi:type="dcterms:W3CDTF">2021-08-26T18:31:00Z</dcterms:created>
  <dcterms:modified xsi:type="dcterms:W3CDTF">2021-08-27T15:18:00Z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